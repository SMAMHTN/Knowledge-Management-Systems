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25990EBA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55D4CC3" w14:textId="08223EE1" w:rsidR="003D1B71" w:rsidRDefault="00002299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24D2F8EF" wp14:editId="14C6E17B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108585</wp:posOffset>
                  </wp:positionV>
                  <wp:extent cx="1781175" cy="1774947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1"/>
                          <a:srcRect b="25278"/>
                          <a:stretch/>
                        </pic:blipFill>
                        <pic:spPr bwMode="auto">
                          <a:xfrm>
                            <a:off x="0" y="0"/>
                            <a:ext cx="1781175" cy="1774947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756AF34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338C39FB" w14:textId="23E03AC2" w:rsidR="003D1B71" w:rsidRPr="00310F17" w:rsidRDefault="00017151" w:rsidP="00310F17">
            <w:pPr>
              <w:pStyle w:val="Title"/>
            </w:pPr>
            <w:r>
              <w:t>Aldi Mulyawan</w:t>
            </w:r>
            <w:r w:rsidR="003D1B71" w:rsidRPr="00310F17">
              <w:br/>
            </w:r>
            <w:r w:rsidRPr="00017151">
              <w:rPr>
                <w:sz w:val="44"/>
                <w:szCs w:val="40"/>
              </w:rPr>
              <w:t>Computer Engineering Student</w:t>
            </w:r>
          </w:p>
        </w:tc>
      </w:tr>
      <w:tr w:rsidR="003D1B71" w14:paraId="130C504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BD6C66A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7986D05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7A3899A7" w14:textId="291D4879" w:rsidR="00017151" w:rsidRPr="00E572D6" w:rsidRDefault="00017151" w:rsidP="00017151">
            <w:pPr>
              <w:pStyle w:val="Heading2"/>
              <w:spacing w:before="0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Summary</w:t>
            </w:r>
          </w:p>
          <w:p w14:paraId="6CDBE1C5" w14:textId="6985A501" w:rsidR="00017151" w:rsidRDefault="00017151" w:rsidP="00017151">
            <w:pPr>
              <w:tabs>
                <w:tab w:val="left" w:pos="900"/>
              </w:tabs>
              <w:jc w:val="both"/>
            </w:pPr>
            <w:r>
              <w:t>Computer Engineering student currently undergoing 6</w:t>
            </w:r>
            <w:r w:rsidRPr="00A86F2C">
              <w:rPr>
                <w:vertAlign w:val="superscript"/>
              </w:rPr>
              <w:t>th</w:t>
            </w:r>
            <w:r>
              <w:t xml:space="preserve"> semester at Diponegoro University. Familiar with database management, search engine, and python programming. Interested at </w:t>
            </w:r>
            <w:r w:rsidRPr="00A86F2C">
              <w:t>artificial intelligence</w:t>
            </w:r>
            <w:r>
              <w:t>, automatization, and IOT</w:t>
            </w:r>
            <w:r w:rsidR="00A2573E">
              <w:t>. Excel at Mathematic and Statistic</w:t>
            </w:r>
          </w:p>
          <w:p w14:paraId="234068FF" w14:textId="77777777" w:rsidR="00017151" w:rsidRDefault="00017151" w:rsidP="00017151">
            <w:pPr>
              <w:pStyle w:val="Heading2"/>
              <w:spacing w:before="0"/>
              <w:rPr>
                <w:rFonts w:ascii="Calibri" w:hAnsi="Calibri" w:cs="Calibri"/>
                <w:color w:val="0072C7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67712280195B4979BC2839677DCBDC83"/>
              </w:placeholder>
              <w:temporary/>
              <w:showingPlcHdr/>
              <w15:appearance w15:val="hidden"/>
            </w:sdtPr>
            <w:sdtEndPr/>
            <w:sdtContent>
              <w:p w14:paraId="43F34896" w14:textId="6007B890" w:rsidR="003D1B71" w:rsidRPr="00E572D6" w:rsidRDefault="003D1B71" w:rsidP="00017151">
                <w:pPr>
                  <w:pStyle w:val="Heading2"/>
                  <w:spacing w:before="0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67347822" w14:textId="6FC5CC59" w:rsidR="003D1B71" w:rsidRPr="00740017" w:rsidRDefault="00017151" w:rsidP="00AC6C7E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August 2020 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January 2021</w:t>
            </w:r>
          </w:p>
          <w:p w14:paraId="4C9733E5" w14:textId="0F53FE29" w:rsidR="003D1B71" w:rsidRDefault="00017151" w:rsidP="00017151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Data Engineer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PT Berau Coal, Berau, East Kalimantan, Indonesia</w:t>
            </w:r>
          </w:p>
          <w:p w14:paraId="4B674F81" w14:textId="5774E54F" w:rsidR="00017151" w:rsidRPr="00740017" w:rsidRDefault="00017151" w:rsidP="00017151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September 2019 </w:t>
            </w:r>
            <w:r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Now</w:t>
            </w:r>
          </w:p>
          <w:p w14:paraId="244A14DB" w14:textId="762CAA09" w:rsidR="00017151" w:rsidRDefault="00017151" w:rsidP="00017151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Programmer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UNDIP Robotic Development Center</w:t>
            </w:r>
          </w:p>
          <w:p w14:paraId="1F4CEEB2" w14:textId="03503256" w:rsidR="00017151" w:rsidRPr="00740017" w:rsidRDefault="00017151" w:rsidP="00017151">
            <w:pPr>
              <w:pStyle w:val="Dates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September 2019 </w:t>
            </w:r>
            <w:r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 xml:space="preserve"> Now </w:t>
            </w:r>
          </w:p>
          <w:p w14:paraId="33D3A9B1" w14:textId="5A21C810" w:rsidR="00017151" w:rsidRPr="00740017" w:rsidRDefault="00017151" w:rsidP="00017151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Chairman</w:t>
            </w:r>
            <w:r w:rsidRPr="00740017">
              <w:rPr>
                <w:rFonts w:ascii="Calibri" w:hAnsi="Calibri" w:cs="Calibri"/>
              </w:rPr>
              <w:t xml:space="preserve"> </w:t>
            </w:r>
            <w:r w:rsidRPr="00740017">
              <w:rPr>
                <w:rStyle w:val="Strong"/>
                <w:rFonts w:ascii="Calibri" w:hAnsi="Calibri" w:cs="Calibri"/>
              </w:rPr>
              <w:t>•</w:t>
            </w:r>
            <w:r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Diponegoro Esports Community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C0C207DF281646AC8B6C60613E03A633"/>
              </w:placeholder>
              <w:temporary/>
              <w:showingPlcHdr/>
              <w15:appearance w15:val="hidden"/>
            </w:sdtPr>
            <w:sdtEndPr/>
            <w:sdtContent>
              <w:p w14:paraId="5FAEC7AF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688E55B4" w14:textId="77777777" w:rsidR="00017151" w:rsidRPr="00017151" w:rsidRDefault="00017151" w:rsidP="00017151">
            <w:pPr>
              <w:pStyle w:val="ListBullet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220"/>
              <w:rPr>
                <w:rFonts w:ascii="Calibri" w:hAnsi="Calibri"/>
              </w:rPr>
            </w:pPr>
            <w:r w:rsidRPr="00017151">
              <w:rPr>
                <w:rFonts w:ascii="Calibri" w:hAnsi="Calibri"/>
              </w:rPr>
              <w:t>SD Negeri 1 Jepon (2007-2013)</w:t>
            </w:r>
          </w:p>
          <w:p w14:paraId="377AC9F6" w14:textId="77777777" w:rsidR="00017151" w:rsidRPr="00017151" w:rsidRDefault="00017151" w:rsidP="00017151">
            <w:pPr>
              <w:pStyle w:val="ListBullet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220"/>
              <w:rPr>
                <w:rFonts w:ascii="Calibri" w:hAnsi="Calibri"/>
              </w:rPr>
            </w:pPr>
            <w:r w:rsidRPr="00017151">
              <w:rPr>
                <w:rFonts w:ascii="Calibri" w:hAnsi="Calibri"/>
              </w:rPr>
              <w:t>SMP Negeri 2 Blora (2013-2016)</w:t>
            </w:r>
          </w:p>
          <w:p w14:paraId="7CA2A799" w14:textId="77777777" w:rsidR="00017151" w:rsidRPr="00017151" w:rsidRDefault="00017151" w:rsidP="00017151">
            <w:pPr>
              <w:pStyle w:val="ListBullet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220"/>
              <w:rPr>
                <w:rFonts w:ascii="Calibri" w:hAnsi="Calibri"/>
              </w:rPr>
            </w:pPr>
            <w:r w:rsidRPr="00017151">
              <w:rPr>
                <w:rFonts w:ascii="Calibri" w:hAnsi="Calibri"/>
              </w:rPr>
              <w:t>SMA Negeri 1 Sukadana (2016-2019)</w:t>
            </w:r>
          </w:p>
          <w:p w14:paraId="0704927F" w14:textId="77777777" w:rsidR="00017151" w:rsidRPr="00017151" w:rsidRDefault="00017151" w:rsidP="00017151">
            <w:pPr>
              <w:pStyle w:val="ListBullet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220"/>
              <w:rPr>
                <w:rFonts w:ascii="Calibri" w:hAnsi="Calibri"/>
              </w:rPr>
            </w:pPr>
            <w:r w:rsidRPr="00017151">
              <w:rPr>
                <w:rFonts w:ascii="Calibri" w:hAnsi="Calibri"/>
              </w:rPr>
              <w:t xml:space="preserve">Computer Engineering,  </w:t>
            </w:r>
            <w:r w:rsidRPr="00017151">
              <w:rPr>
                <w:rFonts w:ascii="Calibri" w:hAnsi="Calibri"/>
              </w:rPr>
              <w:br/>
              <w:t>Universitas Diponegoro (2019-Now)</w:t>
            </w:r>
          </w:p>
          <w:p w14:paraId="0896B931" w14:textId="08AD2DE8" w:rsidR="00017151" w:rsidRDefault="00017151" w:rsidP="00017151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Skill</w:t>
            </w:r>
          </w:p>
          <w:p w14:paraId="1FDE7635" w14:textId="0FC2BBAE" w:rsidR="00017151" w:rsidRDefault="00017151" w:rsidP="00017151">
            <w:r>
              <w:t>Programming, Enterprise Resource Planning Implementation, AI, IOT, Teamwork, Leadership, Critical Thinking</w:t>
            </w:r>
          </w:p>
          <w:p w14:paraId="34A82616" w14:textId="1923CD16" w:rsidR="00017151" w:rsidRPr="00E572D6" w:rsidRDefault="00017151" w:rsidP="00017151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Achievement</w:t>
            </w:r>
          </w:p>
          <w:p w14:paraId="3CA6CC9E" w14:textId="1CC2AD10" w:rsidR="00017151" w:rsidRDefault="00002299" w:rsidP="00017151">
            <w:pPr>
              <w:pStyle w:val="ListBullet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2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Mathematic </w:t>
            </w:r>
            <w:r w:rsidR="00017151">
              <w:rPr>
                <w:rFonts w:ascii="Calibri" w:hAnsi="Calibri"/>
              </w:rPr>
              <w:t>OSN (Olimpiade Sains Nasional) Champion at SD,SMP and SMA</w:t>
            </w:r>
          </w:p>
          <w:p w14:paraId="407C1B45" w14:textId="147C4382" w:rsidR="00017151" w:rsidRDefault="00017151" w:rsidP="00017151">
            <w:pPr>
              <w:pStyle w:val="ListBullet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2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LCC (Lomba Cerdas Cermat) Champion at SMP and SMA</w:t>
            </w:r>
          </w:p>
          <w:p w14:paraId="7E36A060" w14:textId="18F66977" w:rsidR="00017151" w:rsidRPr="00017151" w:rsidRDefault="00002299" w:rsidP="00017151">
            <w:pPr>
              <w:pStyle w:val="ListBullet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after="2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Various other Mathematic Achievement</w:t>
            </w:r>
          </w:p>
          <w:p w14:paraId="5EC6FE08" w14:textId="6A9A1FAC" w:rsidR="00017151" w:rsidRPr="00017151" w:rsidRDefault="00017151" w:rsidP="00AC6C7E">
            <w:pPr>
              <w:rPr>
                <w:rFonts w:ascii="Calibri" w:hAnsi="Calibri" w:cs="Calibri"/>
              </w:rPr>
            </w:pPr>
          </w:p>
        </w:tc>
      </w:tr>
      <w:tr w:rsidR="003D1B71" w14:paraId="742C33EA" w14:textId="77777777" w:rsidTr="003D1B71">
        <w:trPr>
          <w:trHeight w:val="1164"/>
        </w:trPr>
        <w:tc>
          <w:tcPr>
            <w:tcW w:w="720" w:type="dxa"/>
          </w:tcPr>
          <w:p w14:paraId="5A705F53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405E173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0A6BAA4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752F274" w14:textId="77777777" w:rsidR="003D1B71" w:rsidRPr="00590471" w:rsidRDefault="003D1B71" w:rsidP="00222466"/>
        </w:tc>
      </w:tr>
      <w:tr w:rsidR="003D1B71" w14:paraId="5A62721F" w14:textId="77777777" w:rsidTr="003D1B71">
        <w:trPr>
          <w:trHeight w:val="543"/>
        </w:trPr>
        <w:tc>
          <w:tcPr>
            <w:tcW w:w="720" w:type="dxa"/>
          </w:tcPr>
          <w:p w14:paraId="5ED087C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0F69D9E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A7079C" wp14:editId="19DBDB18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2CA18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0095738" w14:textId="4E48B1BA" w:rsidR="003D1B71" w:rsidRPr="00380FD1" w:rsidRDefault="00002299" w:rsidP="00380FD1">
            <w:pPr>
              <w:pStyle w:val="Information"/>
            </w:pPr>
            <w:r>
              <w:t>Jiken,Blora</w:t>
            </w:r>
          </w:p>
          <w:p w14:paraId="5163C840" w14:textId="3797DE68" w:rsidR="003D1B71" w:rsidRPr="00380FD1" w:rsidRDefault="00002299" w:rsidP="00380FD1">
            <w:pPr>
              <w:pStyle w:val="Information"/>
            </w:pPr>
            <w:r>
              <w:t>Central Java</w:t>
            </w:r>
          </w:p>
        </w:tc>
        <w:tc>
          <w:tcPr>
            <w:tcW w:w="423" w:type="dxa"/>
            <w:vMerge/>
          </w:tcPr>
          <w:p w14:paraId="7C061A7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132869A" w14:textId="77777777" w:rsidR="003D1B71" w:rsidRDefault="003D1B71" w:rsidP="005801E5">
            <w:pPr>
              <w:pStyle w:val="Heading1"/>
            </w:pPr>
          </w:p>
        </w:tc>
      </w:tr>
      <w:tr w:rsidR="003D1B71" w14:paraId="22927A1C" w14:textId="77777777" w:rsidTr="003D1B71">
        <w:trPr>
          <w:trHeight w:val="183"/>
        </w:trPr>
        <w:tc>
          <w:tcPr>
            <w:tcW w:w="720" w:type="dxa"/>
          </w:tcPr>
          <w:p w14:paraId="0DC1079A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14D477B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CBC1DC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7CF9BA2" w14:textId="77777777" w:rsidR="003D1B71" w:rsidRDefault="003D1B71" w:rsidP="005801E5">
            <w:pPr>
              <w:pStyle w:val="Heading1"/>
            </w:pPr>
          </w:p>
        </w:tc>
      </w:tr>
      <w:tr w:rsidR="003D1B71" w14:paraId="6E1915FF" w14:textId="77777777" w:rsidTr="003D1B71">
        <w:trPr>
          <w:trHeight w:val="624"/>
        </w:trPr>
        <w:tc>
          <w:tcPr>
            <w:tcW w:w="720" w:type="dxa"/>
          </w:tcPr>
          <w:p w14:paraId="686338F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18E6AA6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270DF05" wp14:editId="5F28783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765091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F9E3E3F" w14:textId="7445882F" w:rsidR="003D1B71" w:rsidRPr="00380FD1" w:rsidRDefault="00002299" w:rsidP="00380FD1">
            <w:pPr>
              <w:pStyle w:val="Information"/>
            </w:pPr>
            <w:r>
              <w:t>+62 813-5048-8901</w:t>
            </w:r>
          </w:p>
        </w:tc>
        <w:tc>
          <w:tcPr>
            <w:tcW w:w="423" w:type="dxa"/>
            <w:vMerge/>
          </w:tcPr>
          <w:p w14:paraId="44C6A57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3C7ABDE" w14:textId="77777777" w:rsidR="003D1B71" w:rsidRDefault="003D1B71" w:rsidP="005801E5">
            <w:pPr>
              <w:pStyle w:val="Heading1"/>
            </w:pPr>
          </w:p>
        </w:tc>
      </w:tr>
      <w:tr w:rsidR="003D1B71" w14:paraId="54A0424F" w14:textId="77777777" w:rsidTr="003D1B71">
        <w:trPr>
          <w:trHeight w:val="183"/>
        </w:trPr>
        <w:tc>
          <w:tcPr>
            <w:tcW w:w="720" w:type="dxa"/>
          </w:tcPr>
          <w:p w14:paraId="536DDA3C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85A20B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4A5DC0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9F7DB2E" w14:textId="77777777" w:rsidR="003D1B71" w:rsidRDefault="003D1B71" w:rsidP="005801E5">
            <w:pPr>
              <w:pStyle w:val="Heading1"/>
            </w:pPr>
          </w:p>
        </w:tc>
      </w:tr>
      <w:tr w:rsidR="003D1B71" w14:paraId="369593D9" w14:textId="77777777" w:rsidTr="003D1B71">
        <w:trPr>
          <w:trHeight w:val="633"/>
        </w:trPr>
        <w:tc>
          <w:tcPr>
            <w:tcW w:w="720" w:type="dxa"/>
          </w:tcPr>
          <w:p w14:paraId="231CBF4C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E37DF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E99A98F" wp14:editId="580A8DEB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0624A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264E8F0" w14:textId="06A61B51" w:rsidR="003D1B71" w:rsidRPr="00380FD1" w:rsidRDefault="00002299" w:rsidP="00380FD1">
            <w:pPr>
              <w:pStyle w:val="Information"/>
            </w:pPr>
            <w:r>
              <w:t>aldismartkid@gmail.com</w:t>
            </w:r>
          </w:p>
        </w:tc>
        <w:tc>
          <w:tcPr>
            <w:tcW w:w="423" w:type="dxa"/>
            <w:vMerge/>
          </w:tcPr>
          <w:p w14:paraId="0449287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A21894" w14:textId="77777777" w:rsidR="003D1B71" w:rsidRDefault="003D1B71" w:rsidP="005801E5">
            <w:pPr>
              <w:pStyle w:val="Heading1"/>
            </w:pPr>
          </w:p>
        </w:tc>
      </w:tr>
      <w:tr w:rsidR="003D1B71" w14:paraId="4BC58A24" w14:textId="77777777" w:rsidTr="003D1B71">
        <w:trPr>
          <w:trHeight w:val="174"/>
        </w:trPr>
        <w:tc>
          <w:tcPr>
            <w:tcW w:w="720" w:type="dxa"/>
          </w:tcPr>
          <w:p w14:paraId="2355BA82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AE0DC6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F751B3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AA1C9C0" w14:textId="77777777" w:rsidR="003D1B71" w:rsidRDefault="003D1B71" w:rsidP="005801E5">
            <w:pPr>
              <w:pStyle w:val="Heading1"/>
            </w:pPr>
          </w:p>
        </w:tc>
      </w:tr>
      <w:tr w:rsidR="003D1B71" w14:paraId="34F73E5C" w14:textId="77777777" w:rsidTr="003D1B71">
        <w:trPr>
          <w:trHeight w:val="633"/>
        </w:trPr>
        <w:tc>
          <w:tcPr>
            <w:tcW w:w="720" w:type="dxa"/>
          </w:tcPr>
          <w:p w14:paraId="7451542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F173F07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7F34857" wp14:editId="3B2AEE86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7AEC8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9D9D2F8" w14:textId="49BD3FF7" w:rsidR="003D1B71" w:rsidRPr="00380FD1" w:rsidRDefault="00002299" w:rsidP="00380FD1">
            <w:pPr>
              <w:pStyle w:val="Information"/>
            </w:pPr>
            <w:r w:rsidRPr="00002299">
              <w:t>linkedin.com/in/smam/</w:t>
            </w:r>
          </w:p>
        </w:tc>
        <w:tc>
          <w:tcPr>
            <w:tcW w:w="423" w:type="dxa"/>
            <w:vMerge/>
          </w:tcPr>
          <w:p w14:paraId="647F75CB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8D6D6B3" w14:textId="77777777" w:rsidR="003D1B71" w:rsidRDefault="003D1B71" w:rsidP="005801E5">
            <w:pPr>
              <w:pStyle w:val="Heading1"/>
            </w:pPr>
          </w:p>
        </w:tc>
      </w:tr>
      <w:tr w:rsidR="003D1B71" w14:paraId="1C81AE1B" w14:textId="77777777" w:rsidTr="003D1B71">
        <w:trPr>
          <w:trHeight w:val="2448"/>
        </w:trPr>
        <w:tc>
          <w:tcPr>
            <w:tcW w:w="720" w:type="dxa"/>
          </w:tcPr>
          <w:p w14:paraId="0C202525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83DA820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0067A97F" w14:textId="77777777" w:rsidR="003D1B71" w:rsidRDefault="003D1B71" w:rsidP="00222466"/>
        </w:tc>
        <w:tc>
          <w:tcPr>
            <w:tcW w:w="6607" w:type="dxa"/>
            <w:vMerge/>
          </w:tcPr>
          <w:p w14:paraId="23DE26C2" w14:textId="77777777" w:rsidR="003D1B71" w:rsidRDefault="003D1B71" w:rsidP="00222466"/>
        </w:tc>
      </w:tr>
    </w:tbl>
    <w:p w14:paraId="7E0FD77B" w14:textId="77777777" w:rsidR="00017151" w:rsidRPr="00CE1E3D" w:rsidRDefault="00017151" w:rsidP="006D79A8">
      <w:pPr>
        <w:pStyle w:val="BodyText"/>
      </w:pPr>
    </w:p>
    <w:sectPr w:rsidR="00017151" w:rsidRPr="00CE1E3D" w:rsidSect="003D1B71">
      <w:headerReference w:type="default" r:id="rId2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21110C" w14:textId="77777777" w:rsidR="00EC4711" w:rsidRDefault="00EC4711" w:rsidP="00590471">
      <w:r>
        <w:separator/>
      </w:r>
    </w:p>
  </w:endnote>
  <w:endnote w:type="continuationSeparator" w:id="0">
    <w:p w14:paraId="34C76F1B" w14:textId="77777777" w:rsidR="00EC4711" w:rsidRDefault="00EC4711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F43A9" w14:textId="77777777" w:rsidR="00EC4711" w:rsidRDefault="00EC4711" w:rsidP="00590471">
      <w:r>
        <w:separator/>
      </w:r>
    </w:p>
  </w:footnote>
  <w:footnote w:type="continuationSeparator" w:id="0">
    <w:p w14:paraId="2424EABB" w14:textId="77777777" w:rsidR="00EC4711" w:rsidRDefault="00EC4711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0BABA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E8343EA" wp14:editId="7CD12512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987D2C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F046B"/>
    <w:multiLevelType w:val="multilevel"/>
    <w:tmpl w:val="61F0A32C"/>
    <w:styleLink w:val="BullettedList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51"/>
    <w:rsid w:val="00002299"/>
    <w:rsid w:val="00017151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C5CBA"/>
    <w:rsid w:val="003D1B71"/>
    <w:rsid w:val="004E158A"/>
    <w:rsid w:val="00565C77"/>
    <w:rsid w:val="0056708E"/>
    <w:rsid w:val="005801E5"/>
    <w:rsid w:val="00590471"/>
    <w:rsid w:val="005D01FA"/>
    <w:rsid w:val="00653E17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2573E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C4711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D69F51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numbering" w:customStyle="1" w:styleId="BullettedList">
    <w:name w:val="Bulletted List"/>
    <w:uiPriority w:val="99"/>
    <w:rsid w:val="00017151"/>
    <w:pPr>
      <w:numPr>
        <w:numId w:val="4"/>
      </w:numPr>
    </w:pPr>
  </w:style>
  <w:style w:type="paragraph" w:styleId="ListBullet2">
    <w:name w:val="List Bullet 2"/>
    <w:basedOn w:val="Normal"/>
    <w:uiPriority w:val="99"/>
    <w:semiHidden/>
    <w:unhideWhenUsed/>
    <w:rsid w:val="00017151"/>
    <w:pPr>
      <w:widowControl/>
      <w:autoSpaceDE/>
      <w:autoSpaceDN/>
      <w:adjustRightInd/>
      <w:spacing w:after="220"/>
      <w:ind w:left="1440" w:hanging="360"/>
      <w:contextualSpacing/>
    </w:pPr>
  </w:style>
  <w:style w:type="paragraph" w:styleId="ListBullet3">
    <w:name w:val="List Bullet 3"/>
    <w:basedOn w:val="Normal"/>
    <w:uiPriority w:val="99"/>
    <w:semiHidden/>
    <w:unhideWhenUsed/>
    <w:rsid w:val="00017151"/>
    <w:pPr>
      <w:widowControl/>
      <w:autoSpaceDE/>
      <w:autoSpaceDN/>
      <w:adjustRightInd/>
      <w:spacing w:after="220"/>
      <w:ind w:left="2160" w:hanging="360"/>
      <w:contextualSpacing/>
    </w:pPr>
  </w:style>
  <w:style w:type="paragraph" w:styleId="ListBullet4">
    <w:name w:val="List Bullet 4"/>
    <w:basedOn w:val="Normal"/>
    <w:uiPriority w:val="99"/>
    <w:semiHidden/>
    <w:unhideWhenUsed/>
    <w:rsid w:val="00017151"/>
    <w:pPr>
      <w:widowControl/>
      <w:autoSpaceDE/>
      <w:autoSpaceDN/>
      <w:adjustRightInd/>
      <w:spacing w:after="220"/>
      <w:ind w:left="2880" w:hanging="360"/>
      <w:contextualSpacing/>
    </w:pPr>
  </w:style>
  <w:style w:type="paragraph" w:styleId="ListBullet5">
    <w:name w:val="List Bullet 5"/>
    <w:basedOn w:val="Normal"/>
    <w:uiPriority w:val="99"/>
    <w:semiHidden/>
    <w:unhideWhenUsed/>
    <w:rsid w:val="00017151"/>
    <w:pPr>
      <w:widowControl/>
      <w:autoSpaceDE/>
      <w:autoSpaceDN/>
      <w:adjustRightInd/>
      <w:spacing w:after="220"/>
      <w:ind w:left="360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di%20Mulyawan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712280195B4979BC2839677DCBD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247AA6-0EE0-433F-A95B-840DA5B156EE}"/>
      </w:docPartPr>
      <w:docPartBody>
        <w:p w:rsidR="006326BA" w:rsidRDefault="0036007A">
          <w:pPr>
            <w:pStyle w:val="67712280195B4979BC2839677DCBDC83"/>
          </w:pPr>
          <w:r w:rsidRPr="00AC6C7E">
            <w:t>Experience</w:t>
          </w:r>
        </w:p>
      </w:docPartBody>
    </w:docPart>
    <w:docPart>
      <w:docPartPr>
        <w:name w:val="C0C207DF281646AC8B6C60613E03A6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C71FBA-0015-4F8B-AC12-3FADDCA55C87}"/>
      </w:docPartPr>
      <w:docPartBody>
        <w:p w:rsidR="006326BA" w:rsidRDefault="0036007A">
          <w:pPr>
            <w:pStyle w:val="C0C207DF281646AC8B6C60613E03A633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7C4"/>
    <w:rsid w:val="0036007A"/>
    <w:rsid w:val="006326BA"/>
    <w:rsid w:val="007677C4"/>
    <w:rsid w:val="00FD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7712280195B4979BC2839677DCBDC83">
    <w:name w:val="67712280195B4979BC2839677DCBDC83"/>
  </w:style>
  <w:style w:type="paragraph" w:customStyle="1" w:styleId="C0C207DF281646AC8B6C60613E03A633">
    <w:name w:val="C0C207DF281646AC8B6C60613E03A633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8D2B20C-17ED-437B-B9C0-DDE5053C05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1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2022-04-13T04:05:00Z</dcterms:created>
  <dcterms:modified xsi:type="dcterms:W3CDTF">2022-07-29T12:37:00Z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